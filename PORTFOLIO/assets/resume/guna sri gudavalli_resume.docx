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3A2D" w14:textId="77777777" w:rsidR="00072C69" w:rsidRDefault="00072C69"/>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072C69" w14:paraId="5A133A32" w14:textId="77777777">
        <w:trPr>
          <w:trHeight w:val="1769"/>
        </w:trPr>
        <w:tc>
          <w:tcPr>
            <w:tcW w:w="3600" w:type="dxa"/>
            <w:vAlign w:val="bottom"/>
          </w:tcPr>
          <w:p w14:paraId="5A133A2E" w14:textId="77777777" w:rsidR="00072C69" w:rsidRDefault="000920B2">
            <w:pPr>
              <w:pStyle w:val="Title"/>
              <w:rPr>
                <w:sz w:val="60"/>
                <w:szCs w:val="60"/>
              </w:rPr>
            </w:pPr>
            <w:r>
              <w:rPr>
                <w:sz w:val="60"/>
                <w:szCs w:val="60"/>
              </w:rPr>
              <w:t>guna sri gudavalli</w:t>
            </w:r>
          </w:p>
        </w:tc>
        <w:tc>
          <w:tcPr>
            <w:tcW w:w="720" w:type="dxa"/>
          </w:tcPr>
          <w:p w14:paraId="5A133A2F" w14:textId="77777777" w:rsidR="00072C69" w:rsidRDefault="00072C69">
            <w:pPr>
              <w:tabs>
                <w:tab w:val="left" w:pos="990"/>
              </w:tabs>
            </w:pPr>
          </w:p>
        </w:tc>
        <w:tc>
          <w:tcPr>
            <w:tcW w:w="6470" w:type="dxa"/>
            <w:vAlign w:val="bottom"/>
          </w:tcPr>
          <w:sdt>
            <w:sdtPr>
              <w:id w:val="-1711873194"/>
              <w:placeholder>
                <w:docPart w:val="07CA5DEB65CF4CFA9FD37883A32F77B9"/>
              </w:placeholder>
              <w:temporary/>
              <w:showingPlcHdr/>
              <w15:appearance w15:val="hidden"/>
            </w:sdtPr>
            <w:sdtEndPr/>
            <w:sdtContent>
              <w:p w14:paraId="5A133A30" w14:textId="77777777" w:rsidR="00072C69" w:rsidRDefault="000920B2">
                <w:pPr>
                  <w:pStyle w:val="Heading3"/>
                </w:pPr>
                <w:r>
                  <w:t>Profile</w:t>
                </w:r>
              </w:p>
            </w:sdtContent>
          </w:sdt>
          <w:p w14:paraId="5A133A31" w14:textId="77777777" w:rsidR="00072C69" w:rsidRDefault="000920B2">
            <w:pPr>
              <w:pStyle w:val="NoSpacing"/>
              <w:jc w:val="both"/>
              <w:rPr>
                <w:szCs w:val="18"/>
              </w:rPr>
            </w:pPr>
            <w:r>
              <w:rPr>
                <w:szCs w:val="18"/>
              </w:rPr>
              <w:t>Computer Science student graduate in 2025 from Vijaya Institute of Technology. Experience with</w:t>
            </w:r>
            <w:r>
              <w:rPr>
                <w:szCs w:val="18"/>
              </w:rPr>
              <w:t xml:space="preserve"> </w:t>
            </w:r>
            <w:r>
              <w:rPr>
                <w:szCs w:val="18"/>
              </w:rPr>
              <w:t xml:space="preserve">HTML, CSS, JavaScript, ReactJS, and MySQL. Built a machine learning project for fake profile detection with 85% accuracy. </w:t>
            </w:r>
            <w:proofErr w:type="gramStart"/>
            <w:r>
              <w:rPr>
                <w:szCs w:val="18"/>
              </w:rPr>
              <w:t>Currently</w:t>
            </w:r>
            <w:proofErr w:type="gramEnd"/>
            <w:r>
              <w:rPr>
                <w:szCs w:val="18"/>
              </w:rPr>
              <w:t xml:space="preserve"> learning Java Full Stack development. Seeking a junior-level developer role in web development.</w:t>
            </w:r>
          </w:p>
        </w:tc>
      </w:tr>
    </w:tbl>
    <w:p w14:paraId="5A133A33" w14:textId="77777777" w:rsidR="00072C69" w:rsidRDefault="00072C69"/>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072C69" w14:paraId="5A133A7B" w14:textId="77777777">
        <w:tc>
          <w:tcPr>
            <w:tcW w:w="3600" w:type="dxa"/>
          </w:tcPr>
          <w:p w14:paraId="5A133A34" w14:textId="77777777" w:rsidR="00072C69" w:rsidRDefault="00072C69"/>
          <w:sdt>
            <w:sdtPr>
              <w:id w:val="-1954003311"/>
              <w:placeholder>
                <w:docPart w:val="5FFF949B10BE451DA0B856D9D5A2375C"/>
              </w:placeholder>
              <w:temporary/>
              <w:showingPlcHdr/>
              <w15:appearance w15:val="hidden"/>
            </w:sdtPr>
            <w:sdtEndPr/>
            <w:sdtContent>
              <w:p w14:paraId="5A133A35" w14:textId="77777777" w:rsidR="00072C69" w:rsidRDefault="000920B2">
                <w:pPr>
                  <w:pStyle w:val="Heading3"/>
                </w:pPr>
                <w:r>
                  <w:t>Contact</w:t>
                </w:r>
              </w:p>
            </w:sdtContent>
          </w:sdt>
          <w:sdt>
            <w:sdtPr>
              <w:id w:val="1111563247"/>
              <w:placeholder>
                <w:docPart w:val="95DDC157D1E94C6E9D04CC5D96ADF4EB"/>
              </w:placeholder>
              <w:temporary/>
              <w:showingPlcHdr/>
              <w15:appearance w15:val="hidden"/>
            </w:sdtPr>
            <w:sdtEndPr/>
            <w:sdtContent>
              <w:p w14:paraId="5A133A36" w14:textId="77777777" w:rsidR="00072C69" w:rsidRDefault="000920B2">
                <w:r>
                  <w:t>PHONE:</w:t>
                </w:r>
              </w:p>
            </w:sdtContent>
          </w:sdt>
          <w:p w14:paraId="5A133A37" w14:textId="77777777" w:rsidR="00072C69" w:rsidRDefault="000920B2">
            <w:r>
              <w:t>+91-9949184549</w:t>
            </w:r>
          </w:p>
          <w:p w14:paraId="5A133A38" w14:textId="77777777" w:rsidR="00072C69" w:rsidRDefault="00072C69"/>
          <w:p w14:paraId="5A133A39" w14:textId="77777777" w:rsidR="00072C69" w:rsidRDefault="000920B2">
            <w:r>
              <w:t>ADDRESS:</w:t>
            </w:r>
          </w:p>
          <w:p w14:paraId="5A133A3A" w14:textId="77777777" w:rsidR="00072C69" w:rsidRDefault="000920B2">
            <w:proofErr w:type="spellStart"/>
            <w:r>
              <w:t>Gannavaram</w:t>
            </w:r>
            <w:proofErr w:type="spellEnd"/>
            <w:r>
              <w:t>, Andhra Pradesh, India</w:t>
            </w:r>
          </w:p>
          <w:p w14:paraId="5A133A3B" w14:textId="77777777" w:rsidR="00072C69" w:rsidRDefault="000920B2">
            <w:r>
              <w:t xml:space="preserve"> </w:t>
            </w:r>
          </w:p>
          <w:sdt>
            <w:sdtPr>
              <w:id w:val="-240260293"/>
              <w:placeholder>
                <w:docPart w:val="2AA2F6D036AC479D8E299A1EB42350CB"/>
              </w:placeholder>
              <w:temporary/>
              <w:showingPlcHdr/>
              <w15:appearance w15:val="hidden"/>
            </w:sdtPr>
            <w:sdtEndPr/>
            <w:sdtContent>
              <w:p w14:paraId="5A133A3C" w14:textId="77777777" w:rsidR="00072C69" w:rsidRDefault="000920B2">
                <w:r>
                  <w:t>EMAIL:</w:t>
                </w:r>
              </w:p>
            </w:sdtContent>
          </w:sdt>
          <w:p w14:paraId="5A133A3D" w14:textId="77777777" w:rsidR="00072C69" w:rsidRDefault="000920B2">
            <w:hyperlink r:id="rId8" w:history="1">
              <w:r>
                <w:rPr>
                  <w:rStyle w:val="Hyperlink"/>
                </w:rPr>
                <w:t>gunasrigudavalli6@gmail.com</w:t>
              </w:r>
            </w:hyperlink>
          </w:p>
          <w:p w14:paraId="5A133A3E" w14:textId="77777777" w:rsidR="00072C69" w:rsidRDefault="000920B2">
            <w:pPr>
              <w:pStyle w:val="Heading1"/>
              <w:rPr>
                <w:b/>
                <w:bCs/>
                <w:sz w:val="28"/>
                <w:szCs w:val="28"/>
              </w:rPr>
            </w:pPr>
            <w:r>
              <w:rPr>
                <w:b/>
                <w:bCs/>
                <w:sz w:val="28"/>
                <w:szCs w:val="28"/>
              </w:rPr>
              <w:t>TECHNICAL PROFICIENCIES</w:t>
            </w:r>
          </w:p>
          <w:p w14:paraId="5A133A3F" w14:textId="77777777" w:rsidR="00072C69" w:rsidRDefault="000920B2">
            <w:r>
              <w:rPr>
                <w:b/>
                <w:bCs/>
                <w:i/>
                <w:iCs/>
              </w:rPr>
              <w:t>Languages:</w:t>
            </w:r>
            <w:r>
              <w:t xml:space="preserve"> C, C++, Python, Java</w:t>
            </w:r>
          </w:p>
          <w:p w14:paraId="5A133A40" w14:textId="77777777" w:rsidR="00072C69" w:rsidRDefault="000920B2">
            <w:r>
              <w:rPr>
                <w:b/>
                <w:bCs/>
                <w:i/>
                <w:iCs/>
              </w:rPr>
              <w:t>Web Technologies:</w:t>
            </w:r>
            <w:r>
              <w:t xml:space="preserve"> HTML, CSS, JavaScript, jQuery, ReactJS</w:t>
            </w:r>
          </w:p>
          <w:p w14:paraId="5A133A41" w14:textId="77777777" w:rsidR="00072C69" w:rsidRDefault="000920B2">
            <w:r>
              <w:rPr>
                <w:b/>
                <w:bCs/>
                <w:i/>
                <w:iCs/>
              </w:rPr>
              <w:t>Database:</w:t>
            </w:r>
            <w:r>
              <w:t xml:space="preserve"> MySQL</w:t>
            </w:r>
          </w:p>
          <w:p w14:paraId="5A133A42" w14:textId="77777777" w:rsidR="00072C69" w:rsidRDefault="000920B2">
            <w:r>
              <w:rPr>
                <w:b/>
                <w:bCs/>
                <w:i/>
                <w:iCs/>
              </w:rPr>
              <w:t>Concepts:</w:t>
            </w:r>
            <w:r>
              <w:t xml:space="preserve"> OOP, Data Structures</w:t>
            </w:r>
          </w:p>
          <w:p w14:paraId="5A133A43" w14:textId="77777777" w:rsidR="00072C69" w:rsidRDefault="00072C69"/>
          <w:p w14:paraId="5A133A44" w14:textId="77777777" w:rsidR="00072C69" w:rsidRDefault="00072C69"/>
          <w:p w14:paraId="5A133A45" w14:textId="77777777" w:rsidR="00072C69" w:rsidRDefault="000920B2">
            <w:pPr>
              <w:pStyle w:val="Heading1"/>
              <w:rPr>
                <w:b/>
                <w:bCs/>
                <w:sz w:val="28"/>
                <w:szCs w:val="28"/>
              </w:rPr>
            </w:pPr>
            <w:r>
              <w:rPr>
                <w:b/>
                <w:bCs/>
                <w:sz w:val="28"/>
                <w:szCs w:val="28"/>
              </w:rPr>
              <w:t>AREA OF INTERESTS</w:t>
            </w:r>
          </w:p>
          <w:p w14:paraId="5A133A46" w14:textId="77777777" w:rsidR="00072C69" w:rsidRDefault="000920B2">
            <w:pPr>
              <w:pStyle w:val="ListParagraph"/>
              <w:numPr>
                <w:ilvl w:val="0"/>
                <w:numId w:val="1"/>
              </w:numPr>
            </w:pPr>
            <w:r>
              <w:t>Front-End &amp; Full-Stack Web Development</w:t>
            </w:r>
          </w:p>
          <w:p w14:paraId="5A133A47" w14:textId="77777777" w:rsidR="00072C69" w:rsidRDefault="000920B2">
            <w:pPr>
              <w:pStyle w:val="ListParagraph"/>
              <w:numPr>
                <w:ilvl w:val="0"/>
                <w:numId w:val="1"/>
              </w:numPr>
            </w:pPr>
            <w:r>
              <w:t>Back-End Development</w:t>
            </w:r>
          </w:p>
          <w:p w14:paraId="5A133A48" w14:textId="77777777" w:rsidR="00072C69" w:rsidRDefault="000920B2">
            <w:pPr>
              <w:pStyle w:val="ListParagraph"/>
              <w:numPr>
                <w:ilvl w:val="0"/>
                <w:numId w:val="1"/>
              </w:numPr>
            </w:pPr>
            <w:r>
              <w:t>Software Engineering</w:t>
            </w:r>
          </w:p>
          <w:p w14:paraId="5A133A49" w14:textId="77777777" w:rsidR="00072C69" w:rsidRDefault="000920B2">
            <w:pPr>
              <w:pStyle w:val="ListParagraph"/>
              <w:numPr>
                <w:ilvl w:val="0"/>
                <w:numId w:val="1"/>
              </w:numPr>
            </w:pPr>
            <w:r>
              <w:t>Cybersecurity</w:t>
            </w:r>
          </w:p>
          <w:p w14:paraId="5A133A4A" w14:textId="77777777" w:rsidR="00072C69" w:rsidRDefault="00072C69"/>
          <w:p w14:paraId="5A133A4B" w14:textId="77777777" w:rsidR="00072C69" w:rsidRDefault="00072C69"/>
          <w:p w14:paraId="5A133A4C" w14:textId="77777777" w:rsidR="00072C69" w:rsidRDefault="00072C69"/>
          <w:p w14:paraId="5A133A4D" w14:textId="77777777" w:rsidR="00072C69" w:rsidRDefault="000920B2">
            <w:pPr>
              <w:pStyle w:val="Heading1"/>
              <w:rPr>
                <w:b/>
                <w:bCs/>
                <w:sz w:val="28"/>
                <w:szCs w:val="28"/>
              </w:rPr>
            </w:pPr>
            <w:r>
              <w:rPr>
                <w:b/>
                <w:bCs/>
                <w:sz w:val="28"/>
                <w:szCs w:val="28"/>
              </w:rPr>
              <w:t>CORE COMPETENCIES</w:t>
            </w:r>
          </w:p>
          <w:p w14:paraId="5A133A4E" w14:textId="77777777" w:rsidR="00072C69" w:rsidRDefault="000920B2">
            <w:pPr>
              <w:pStyle w:val="ListParagraph"/>
              <w:numPr>
                <w:ilvl w:val="0"/>
                <w:numId w:val="2"/>
              </w:numPr>
              <w:jc w:val="both"/>
            </w:pPr>
            <w:r>
              <w:t>Strong Problem-Solving Skills</w:t>
            </w:r>
          </w:p>
          <w:p w14:paraId="5A133A4F" w14:textId="77777777" w:rsidR="00072C69" w:rsidRDefault="000920B2">
            <w:pPr>
              <w:pStyle w:val="ListParagraph"/>
              <w:numPr>
                <w:ilvl w:val="0"/>
                <w:numId w:val="2"/>
              </w:numPr>
              <w:jc w:val="both"/>
            </w:pPr>
            <w:r>
              <w:t>Excellent Communication</w:t>
            </w:r>
          </w:p>
          <w:p w14:paraId="5A133A50" w14:textId="77777777" w:rsidR="00072C69" w:rsidRDefault="000920B2">
            <w:pPr>
              <w:pStyle w:val="ListParagraph"/>
              <w:numPr>
                <w:ilvl w:val="0"/>
                <w:numId w:val="2"/>
              </w:numPr>
              <w:jc w:val="both"/>
            </w:pPr>
            <w:r>
              <w:t>Fast Learner &amp; Adaptable</w:t>
            </w:r>
          </w:p>
          <w:p w14:paraId="5A133A51" w14:textId="77777777" w:rsidR="00072C69" w:rsidRDefault="000920B2">
            <w:pPr>
              <w:pStyle w:val="ListParagraph"/>
              <w:numPr>
                <w:ilvl w:val="0"/>
                <w:numId w:val="2"/>
              </w:numPr>
              <w:jc w:val="both"/>
            </w:pPr>
            <w:r>
              <w:t>Teamwork &amp; Leadership</w:t>
            </w:r>
          </w:p>
          <w:p w14:paraId="5A133A52" w14:textId="77777777" w:rsidR="00072C69" w:rsidRDefault="000920B2">
            <w:pPr>
              <w:pStyle w:val="ListParagraph"/>
              <w:numPr>
                <w:ilvl w:val="0"/>
                <w:numId w:val="2"/>
              </w:numPr>
              <w:jc w:val="both"/>
            </w:pPr>
            <w:r>
              <w:t>Analytical Thinking</w:t>
            </w:r>
          </w:p>
          <w:p w14:paraId="5A133A53" w14:textId="77777777" w:rsidR="00072C69" w:rsidRDefault="000920B2">
            <w:pPr>
              <w:pStyle w:val="ListParagraph"/>
              <w:numPr>
                <w:ilvl w:val="0"/>
                <w:numId w:val="2"/>
              </w:numPr>
              <w:jc w:val="both"/>
            </w:pPr>
            <w:r>
              <w:t>Logical Reasoning</w:t>
            </w:r>
          </w:p>
          <w:p w14:paraId="5A133A54" w14:textId="77777777" w:rsidR="00072C69" w:rsidRDefault="000920B2">
            <w:pPr>
              <w:pStyle w:val="Heading3"/>
            </w:pPr>
            <w:r>
              <w:t xml:space="preserve">  </w:t>
            </w:r>
          </w:p>
        </w:tc>
        <w:tc>
          <w:tcPr>
            <w:tcW w:w="720" w:type="dxa"/>
          </w:tcPr>
          <w:p w14:paraId="5A133A55" w14:textId="77777777" w:rsidR="00072C69" w:rsidRDefault="00072C69">
            <w:pPr>
              <w:tabs>
                <w:tab w:val="left" w:pos="990"/>
              </w:tabs>
            </w:pPr>
          </w:p>
        </w:tc>
        <w:tc>
          <w:tcPr>
            <w:tcW w:w="6470" w:type="dxa"/>
          </w:tcPr>
          <w:sdt>
            <w:sdtPr>
              <w:id w:val="1049110328"/>
              <w:placeholder>
                <w:docPart w:val="5C1C63E0A98241E591A84E3EDA13AFE2"/>
              </w:placeholder>
              <w:temporary/>
              <w:showingPlcHdr/>
              <w15:appearance w15:val="hidden"/>
            </w:sdtPr>
            <w:sdtEndPr/>
            <w:sdtContent>
              <w:p w14:paraId="5A133A56" w14:textId="77777777" w:rsidR="00072C69" w:rsidRDefault="000920B2">
                <w:pPr>
                  <w:pStyle w:val="Heading2"/>
                </w:pPr>
                <w:r>
                  <w:t>EDUCATION</w:t>
                </w:r>
              </w:p>
            </w:sdtContent>
          </w:sdt>
          <w:p w14:paraId="5A133A57" w14:textId="77777777" w:rsidR="00072C69" w:rsidRDefault="000920B2">
            <w:pPr>
              <w:pStyle w:val="Heading4"/>
            </w:pPr>
            <w:r>
              <w:t>Vijaya Institute of Technology for Women</w:t>
            </w:r>
          </w:p>
          <w:p w14:paraId="5A133A58" w14:textId="77777777" w:rsidR="00072C69" w:rsidRDefault="000920B2">
            <w:r>
              <w:t xml:space="preserve">2021 – 2025 </w:t>
            </w:r>
          </w:p>
          <w:p w14:paraId="5A133A59" w14:textId="77777777" w:rsidR="00072C69" w:rsidRDefault="000920B2">
            <w:r>
              <w:t>Bachelor of Technology (</w:t>
            </w:r>
            <w:proofErr w:type="spellStart"/>
            <w:proofErr w:type="gramStart"/>
            <w:r>
              <w:t>B.Tech</w:t>
            </w:r>
            <w:proofErr w:type="spellEnd"/>
            <w:proofErr w:type="gramEnd"/>
            <w:r>
              <w:t>) – Computer Science &amp; Engineering</w:t>
            </w:r>
          </w:p>
          <w:p w14:paraId="5A133A5A" w14:textId="77777777" w:rsidR="00072C69" w:rsidRDefault="000920B2">
            <w:r>
              <w:t>CGPA: 7.94/10 (71.9%)</w:t>
            </w:r>
          </w:p>
          <w:p w14:paraId="5A133A5B" w14:textId="77777777" w:rsidR="00072C69" w:rsidRDefault="000920B2">
            <w:r>
              <w:t>Coursework: Data Structures, DBMS, Operating Systems, Web Technologies, Machine Learning</w:t>
            </w:r>
          </w:p>
          <w:p w14:paraId="5A133A5C" w14:textId="77777777" w:rsidR="00072C69" w:rsidRDefault="00072C69"/>
          <w:p w14:paraId="5A133A5D" w14:textId="77777777" w:rsidR="00072C69" w:rsidRDefault="000920B2">
            <w:pPr>
              <w:pStyle w:val="Heading4"/>
            </w:pPr>
            <w:r>
              <w:t>Sri Sarada Junior College</w:t>
            </w:r>
          </w:p>
          <w:p w14:paraId="5A133A5E" w14:textId="77777777" w:rsidR="00072C69" w:rsidRDefault="000920B2">
            <w:r>
              <w:t xml:space="preserve">2019 – 2021 </w:t>
            </w:r>
          </w:p>
          <w:p w14:paraId="5A133A5F" w14:textId="77777777" w:rsidR="00072C69" w:rsidRDefault="000920B2">
            <w:r>
              <w:t>Intermediate – MPC Stream (</w:t>
            </w:r>
            <w:proofErr w:type="spellStart"/>
            <w:r>
              <w:t>Maths</w:t>
            </w:r>
            <w:proofErr w:type="spellEnd"/>
            <w:r>
              <w:t>, Physics, Chemistry)</w:t>
            </w:r>
          </w:p>
          <w:p w14:paraId="5A133A60" w14:textId="77777777" w:rsidR="00072C69" w:rsidRDefault="000920B2">
            <w:r>
              <w:t>Percentage: 89.6%</w:t>
            </w:r>
          </w:p>
          <w:p w14:paraId="5A133A61" w14:textId="77777777" w:rsidR="00072C69" w:rsidRDefault="00072C69"/>
          <w:p w14:paraId="5A133A62" w14:textId="77777777" w:rsidR="00072C69" w:rsidRDefault="000920B2">
            <w:pPr>
              <w:rPr>
                <w:b/>
                <w:bCs/>
              </w:rPr>
            </w:pPr>
            <w:r>
              <w:rPr>
                <w:b/>
                <w:bCs/>
              </w:rPr>
              <w:t>Ravindra Bharathi (EM) School</w:t>
            </w:r>
          </w:p>
          <w:p w14:paraId="5A133A63" w14:textId="77777777" w:rsidR="00072C69" w:rsidRDefault="000920B2">
            <w:r>
              <w:t>2018 – 2019</w:t>
            </w:r>
          </w:p>
          <w:p w14:paraId="5A133A64" w14:textId="77777777" w:rsidR="00072C69" w:rsidRDefault="000920B2">
            <w:r>
              <w:t>SSC (Class 10)</w:t>
            </w:r>
          </w:p>
          <w:p w14:paraId="5A133A65" w14:textId="77777777" w:rsidR="00072C69" w:rsidRDefault="000920B2">
            <w:r>
              <w:t>CGPA: 9.3/10 (93%)</w:t>
            </w:r>
          </w:p>
          <w:p w14:paraId="5A133A66" w14:textId="77777777" w:rsidR="00072C69" w:rsidRDefault="00072C69"/>
          <w:p w14:paraId="5A133A67" w14:textId="77777777" w:rsidR="00072C69" w:rsidRDefault="00072C69"/>
          <w:p w14:paraId="5A133A68" w14:textId="77777777" w:rsidR="00072C69" w:rsidRDefault="00072C69"/>
          <w:p w14:paraId="5A133A69" w14:textId="77777777" w:rsidR="00072C69" w:rsidRDefault="00072C69"/>
          <w:p w14:paraId="5A133A6A" w14:textId="77777777" w:rsidR="00072C69" w:rsidRDefault="000920B2">
            <w:pPr>
              <w:pStyle w:val="Heading2"/>
            </w:pPr>
            <w:r>
              <w:t>Academic &amp; Personal Projects</w:t>
            </w:r>
          </w:p>
          <w:p w14:paraId="5A133A6B" w14:textId="77777777" w:rsidR="00072C69" w:rsidRDefault="000920B2">
            <w:pPr>
              <w:rPr>
                <w:b/>
                <w:bCs/>
              </w:rPr>
            </w:pPr>
            <w:r>
              <w:rPr>
                <w:b/>
                <w:bCs/>
              </w:rPr>
              <w:t>1. Major Project – Fake Profile Detection in Online Social Networks</w:t>
            </w:r>
          </w:p>
          <w:p w14:paraId="5A133A6C" w14:textId="77777777" w:rsidR="00072C69" w:rsidRDefault="000920B2">
            <w:pPr>
              <w:rPr>
                <w:lang w:val="en-IN"/>
              </w:rPr>
            </w:pPr>
            <w:r>
              <w:rPr>
                <w:b/>
                <w:bCs/>
                <w:i/>
                <w:iCs/>
              </w:rPr>
              <w:t>Technologies:</w:t>
            </w:r>
            <w:r>
              <w:t xml:space="preserve"> </w:t>
            </w:r>
            <w:r>
              <w:rPr>
                <w:i/>
                <w:iCs/>
                <w:lang w:val="en-IN"/>
              </w:rPr>
              <w:t>Python, Scikit-learn, NLTK, Pandas, Matplotlib</w:t>
            </w:r>
          </w:p>
          <w:p w14:paraId="5A133A6D" w14:textId="77777777" w:rsidR="00072C69" w:rsidRDefault="000920B2">
            <w:pPr>
              <w:rPr>
                <w:lang w:val="en-IN"/>
              </w:rPr>
            </w:pPr>
            <w:r>
              <w:rPr>
                <w:lang w:val="en-IN"/>
              </w:rPr>
              <w:t>Built a machine learning model to detect fake social media profiles using user bio and post data. Extracted text features using NLP techniques and tested SVM, Naive Bayes, and Random Forest classifiers. Random Forest performed best, achieving 85% accuracy on the test dataset. Analysed 5,000+ profiles and visualised results using Matplotlib.</w:t>
            </w:r>
          </w:p>
          <w:p w14:paraId="5A133A6E" w14:textId="77777777" w:rsidR="00072C69" w:rsidRDefault="00072C69"/>
          <w:p w14:paraId="5A133A6F" w14:textId="77777777" w:rsidR="00072C69" w:rsidRDefault="00072C69"/>
          <w:p w14:paraId="5A133A70" w14:textId="77777777" w:rsidR="00072C69" w:rsidRDefault="00072C69"/>
          <w:p w14:paraId="5A133A71" w14:textId="77777777" w:rsidR="00072C69" w:rsidRDefault="00072C69"/>
          <w:p w14:paraId="5A133A72" w14:textId="77777777" w:rsidR="00072C69" w:rsidRDefault="000920B2">
            <w:pPr>
              <w:pStyle w:val="Heading2"/>
            </w:pPr>
            <w:r>
              <w:t>Certifications &amp; Internships</w:t>
            </w:r>
          </w:p>
          <w:p w14:paraId="5A133A73" w14:textId="77777777" w:rsidR="00072C69" w:rsidRDefault="000920B2">
            <w:r>
              <w:rPr>
                <w:rFonts w:ascii="Segoe UI Emoji" w:hAnsi="Segoe UI Emoji" w:cs="Segoe UI Emoji"/>
              </w:rPr>
              <w:t xml:space="preserve"> </w:t>
            </w:r>
            <w:r>
              <w:t>Machine Learning with Python – IBM</w:t>
            </w:r>
          </w:p>
          <w:p w14:paraId="5A133A74" w14:textId="77777777" w:rsidR="00072C69" w:rsidRDefault="000920B2">
            <w:r>
              <w:rPr>
                <w:rFonts w:ascii="Segoe UI Emoji" w:hAnsi="Segoe UI Emoji" w:cs="Segoe UI Emoji"/>
              </w:rPr>
              <w:t xml:space="preserve"> </w:t>
            </w:r>
            <w:r>
              <w:t xml:space="preserve">Virtual Internship on Cybersecurity – </w:t>
            </w:r>
            <w:proofErr w:type="spellStart"/>
            <w:r>
              <w:t>Eduskills</w:t>
            </w:r>
            <w:proofErr w:type="spellEnd"/>
          </w:p>
          <w:p w14:paraId="5A133A75" w14:textId="77777777" w:rsidR="00072C69" w:rsidRDefault="000920B2">
            <w:r>
              <w:rPr>
                <w:rFonts w:ascii="Segoe UI Emoji" w:hAnsi="Segoe UI Emoji" w:cs="Segoe UI Emoji"/>
              </w:rPr>
              <w:t xml:space="preserve"> </w:t>
            </w:r>
            <w:r>
              <w:t xml:space="preserve">Virtual Internship on Process Mining – </w:t>
            </w:r>
            <w:proofErr w:type="spellStart"/>
            <w:r>
              <w:t>Eduskills</w:t>
            </w:r>
            <w:proofErr w:type="spellEnd"/>
          </w:p>
          <w:p w14:paraId="5A133A76" w14:textId="77777777" w:rsidR="00072C69" w:rsidRDefault="000920B2">
            <w:r>
              <w:rPr>
                <w:rFonts w:ascii="Segoe UI Emoji" w:hAnsi="Segoe UI Emoji" w:cs="Segoe UI Emoji"/>
              </w:rPr>
              <w:t xml:space="preserve"> </w:t>
            </w:r>
            <w:r>
              <w:t xml:space="preserve">Virtual Internship on Networking – </w:t>
            </w:r>
            <w:proofErr w:type="spellStart"/>
            <w:r>
              <w:t>Eduskills</w:t>
            </w:r>
            <w:proofErr w:type="spellEnd"/>
          </w:p>
          <w:p w14:paraId="5A133A77" w14:textId="77777777" w:rsidR="00072C69" w:rsidRDefault="000920B2">
            <w:r>
              <w:rPr>
                <w:rFonts w:ascii="Segoe UI Emoji" w:hAnsi="Segoe UI Emoji" w:cs="Segoe UI Emoji"/>
              </w:rPr>
              <w:t xml:space="preserve"> </w:t>
            </w:r>
            <w:r>
              <w:t>Basics of Python Programming – Springboard</w:t>
            </w:r>
          </w:p>
          <w:p w14:paraId="5A133A78" w14:textId="77777777" w:rsidR="00072C69" w:rsidRDefault="000920B2">
            <w:r>
              <w:t xml:space="preserve"> Long-term Internship in Data Science and Machine Learning – </w:t>
            </w:r>
            <w:proofErr w:type="spellStart"/>
            <w:r>
              <w:t>ExcelR</w:t>
            </w:r>
            <w:proofErr w:type="spellEnd"/>
          </w:p>
          <w:p w14:paraId="5A133A79" w14:textId="77777777" w:rsidR="00072C69" w:rsidRDefault="00072C69"/>
          <w:p w14:paraId="5A133A7A" w14:textId="77777777" w:rsidR="00072C69" w:rsidRDefault="000920B2">
            <w:r>
              <w:t xml:space="preserve">                                                                               </w:t>
            </w:r>
            <w:r>
              <w:rPr>
                <w:b/>
                <w:bCs/>
                <w:i/>
                <w:iCs/>
              </w:rPr>
              <w:t>GUNA SRI GUDAVALLI</w:t>
            </w:r>
          </w:p>
        </w:tc>
      </w:tr>
    </w:tbl>
    <w:p w14:paraId="5A133A7C" w14:textId="77777777" w:rsidR="00072C69" w:rsidRDefault="00072C69">
      <w:pPr>
        <w:tabs>
          <w:tab w:val="left" w:pos="990"/>
        </w:tabs>
        <w:rPr>
          <w:lang w:val="en-IN"/>
        </w:rPr>
      </w:pPr>
    </w:p>
    <w:sectPr w:rsidR="00072C69">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3A82" w14:textId="77777777" w:rsidR="000920B2" w:rsidRDefault="000920B2">
      <w:r>
        <w:separator/>
      </w:r>
    </w:p>
  </w:endnote>
  <w:endnote w:type="continuationSeparator" w:id="0">
    <w:p w14:paraId="5A133A84" w14:textId="77777777" w:rsidR="000920B2" w:rsidRDefault="00092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メイリオ">
    <w:altName w:val="SimSun"/>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3A7E" w14:textId="77777777" w:rsidR="000920B2" w:rsidRDefault="000920B2">
      <w:r>
        <w:separator/>
      </w:r>
    </w:p>
  </w:footnote>
  <w:footnote w:type="continuationSeparator" w:id="0">
    <w:p w14:paraId="5A133A80" w14:textId="77777777" w:rsidR="000920B2" w:rsidRDefault="00092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3A7D" w14:textId="77777777" w:rsidR="00072C69" w:rsidRDefault="000920B2">
    <w:pPr>
      <w:pStyle w:val="Header"/>
    </w:pPr>
    <w:r>
      <w:rPr>
        <w:noProof/>
      </w:rPr>
      <w:drawing>
        <wp:anchor distT="0" distB="0" distL="114300" distR="114300" simplePos="0" relativeHeight="251659264" behindDoc="1" locked="0" layoutInCell="1" allowOverlap="1" wp14:anchorId="5A133A7E" wp14:editId="5A133A7F">
          <wp:simplePos x="0" y="0"/>
          <wp:positionH relativeFrom="page">
            <wp:align>center</wp:align>
          </wp:positionH>
          <wp:positionV relativeFrom="page">
            <wp:align>center</wp:align>
          </wp:positionV>
          <wp:extent cx="7260590" cy="9628505"/>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5762"/>
    <w:multiLevelType w:val="multilevel"/>
    <w:tmpl w:val="30225762"/>
    <w:lvl w:ilvl="0">
      <w:start w:val="1"/>
      <w:numFmt w:val="bullet"/>
      <w:lvlText w:val=""/>
      <w:lvlJc w:val="left"/>
      <w:pPr>
        <w:ind w:left="720" w:hanging="360"/>
      </w:pPr>
      <w:rPr>
        <w:rFonts w:ascii="Wingdings" w:hAnsi="Wingdings" w:hint="default"/>
        <w:color w:val="94B6D2" w:themeColor="accent1"/>
        <w:u w:color="00B0F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7B36277"/>
    <w:multiLevelType w:val="multilevel"/>
    <w:tmpl w:val="77B36277"/>
    <w:lvl w:ilvl="0">
      <w:start w:val="1"/>
      <w:numFmt w:val="bullet"/>
      <w:lvlText w:val=""/>
      <w:lvlJc w:val="left"/>
      <w:pPr>
        <w:ind w:left="720" w:hanging="360"/>
      </w:pPr>
      <w:rPr>
        <w:rFonts w:ascii="Wingdings" w:hAnsi="Wingdings" w:hint="default"/>
        <w:color w:val="94B6D2" w:themeColor="accent1"/>
        <w:u w:color="00B0F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18993612">
    <w:abstractNumId w:val="0"/>
  </w:num>
  <w:num w:numId="2" w16cid:durableId="482283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291"/>
    <w:rsid w:val="00036450"/>
    <w:rsid w:val="00037257"/>
    <w:rsid w:val="00072C69"/>
    <w:rsid w:val="00076A78"/>
    <w:rsid w:val="00085051"/>
    <w:rsid w:val="000920B2"/>
    <w:rsid w:val="00094499"/>
    <w:rsid w:val="000C45FF"/>
    <w:rsid w:val="000E3FD1"/>
    <w:rsid w:val="000E44A7"/>
    <w:rsid w:val="000F6725"/>
    <w:rsid w:val="00112054"/>
    <w:rsid w:val="001317D8"/>
    <w:rsid w:val="001525E1"/>
    <w:rsid w:val="001642FD"/>
    <w:rsid w:val="00180329"/>
    <w:rsid w:val="0019001F"/>
    <w:rsid w:val="001A74A5"/>
    <w:rsid w:val="001B2ABD"/>
    <w:rsid w:val="001E0391"/>
    <w:rsid w:val="001E1759"/>
    <w:rsid w:val="001F1ECC"/>
    <w:rsid w:val="00206291"/>
    <w:rsid w:val="0020704A"/>
    <w:rsid w:val="002400EB"/>
    <w:rsid w:val="00256CF7"/>
    <w:rsid w:val="00281FD5"/>
    <w:rsid w:val="002A0ED0"/>
    <w:rsid w:val="002B6CCD"/>
    <w:rsid w:val="00302352"/>
    <w:rsid w:val="0030481B"/>
    <w:rsid w:val="003156FC"/>
    <w:rsid w:val="003201CC"/>
    <w:rsid w:val="003203C1"/>
    <w:rsid w:val="003254B5"/>
    <w:rsid w:val="00341CF8"/>
    <w:rsid w:val="0037121F"/>
    <w:rsid w:val="0038005A"/>
    <w:rsid w:val="003910D8"/>
    <w:rsid w:val="00396158"/>
    <w:rsid w:val="003A6B7D"/>
    <w:rsid w:val="003B06CA"/>
    <w:rsid w:val="003B142E"/>
    <w:rsid w:val="003E2F7D"/>
    <w:rsid w:val="004071FC"/>
    <w:rsid w:val="00441A9A"/>
    <w:rsid w:val="00445947"/>
    <w:rsid w:val="004813B3"/>
    <w:rsid w:val="00496591"/>
    <w:rsid w:val="004C63E4"/>
    <w:rsid w:val="004D3011"/>
    <w:rsid w:val="00502145"/>
    <w:rsid w:val="00517A65"/>
    <w:rsid w:val="00522486"/>
    <w:rsid w:val="005262AC"/>
    <w:rsid w:val="00537154"/>
    <w:rsid w:val="0059583B"/>
    <w:rsid w:val="005D0D6A"/>
    <w:rsid w:val="005E26A1"/>
    <w:rsid w:val="005E39D5"/>
    <w:rsid w:val="00600670"/>
    <w:rsid w:val="0062123A"/>
    <w:rsid w:val="0063696A"/>
    <w:rsid w:val="00646E75"/>
    <w:rsid w:val="0067233C"/>
    <w:rsid w:val="006771D0"/>
    <w:rsid w:val="0068058B"/>
    <w:rsid w:val="00684B08"/>
    <w:rsid w:val="006D7C6D"/>
    <w:rsid w:val="00706FF8"/>
    <w:rsid w:val="00715FCB"/>
    <w:rsid w:val="00743101"/>
    <w:rsid w:val="00764C9F"/>
    <w:rsid w:val="007775E1"/>
    <w:rsid w:val="007867A0"/>
    <w:rsid w:val="007927F5"/>
    <w:rsid w:val="00802CA0"/>
    <w:rsid w:val="008A0527"/>
    <w:rsid w:val="008A6CF8"/>
    <w:rsid w:val="008E6E05"/>
    <w:rsid w:val="00902944"/>
    <w:rsid w:val="009164CA"/>
    <w:rsid w:val="009260CD"/>
    <w:rsid w:val="00940A66"/>
    <w:rsid w:val="00952C25"/>
    <w:rsid w:val="00972BF6"/>
    <w:rsid w:val="009A2F98"/>
    <w:rsid w:val="009C50F7"/>
    <w:rsid w:val="009D4ADD"/>
    <w:rsid w:val="009F378E"/>
    <w:rsid w:val="00A1184B"/>
    <w:rsid w:val="00A2118D"/>
    <w:rsid w:val="00A303F1"/>
    <w:rsid w:val="00A61CA5"/>
    <w:rsid w:val="00AA0812"/>
    <w:rsid w:val="00AA3926"/>
    <w:rsid w:val="00AA5E1E"/>
    <w:rsid w:val="00AD0A50"/>
    <w:rsid w:val="00AD76E2"/>
    <w:rsid w:val="00B00B82"/>
    <w:rsid w:val="00B20152"/>
    <w:rsid w:val="00B359E4"/>
    <w:rsid w:val="00B46832"/>
    <w:rsid w:val="00B52BC9"/>
    <w:rsid w:val="00B54291"/>
    <w:rsid w:val="00B57D98"/>
    <w:rsid w:val="00B70850"/>
    <w:rsid w:val="00B710BD"/>
    <w:rsid w:val="00B8417B"/>
    <w:rsid w:val="00B871E0"/>
    <w:rsid w:val="00BB321C"/>
    <w:rsid w:val="00BE5F23"/>
    <w:rsid w:val="00C066B6"/>
    <w:rsid w:val="00C37BA1"/>
    <w:rsid w:val="00C4674C"/>
    <w:rsid w:val="00C506CF"/>
    <w:rsid w:val="00C72BED"/>
    <w:rsid w:val="00C9578B"/>
    <w:rsid w:val="00CB0055"/>
    <w:rsid w:val="00CC3A30"/>
    <w:rsid w:val="00D034C4"/>
    <w:rsid w:val="00D05DA3"/>
    <w:rsid w:val="00D2522B"/>
    <w:rsid w:val="00D422DE"/>
    <w:rsid w:val="00D4546A"/>
    <w:rsid w:val="00D5459D"/>
    <w:rsid w:val="00D8202A"/>
    <w:rsid w:val="00D84320"/>
    <w:rsid w:val="00DA0D44"/>
    <w:rsid w:val="00DA1F4D"/>
    <w:rsid w:val="00DA47A0"/>
    <w:rsid w:val="00DD172A"/>
    <w:rsid w:val="00E25A26"/>
    <w:rsid w:val="00E4381A"/>
    <w:rsid w:val="00E55D74"/>
    <w:rsid w:val="00E84BDA"/>
    <w:rsid w:val="00E860A7"/>
    <w:rsid w:val="00E8716E"/>
    <w:rsid w:val="00EA77F8"/>
    <w:rsid w:val="00ED6B3B"/>
    <w:rsid w:val="00EF75CF"/>
    <w:rsid w:val="00F50A7A"/>
    <w:rsid w:val="00F60274"/>
    <w:rsid w:val="00F77FB9"/>
    <w:rsid w:val="00FB068F"/>
    <w:rsid w:val="02E70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33A2D"/>
  <w14:defaultImageDpi w14:val="32767"/>
  <w15:docId w15:val="{66B0B01B-0664-43C0-A289-0AD5FE0C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semiHidden="1" w:uiPriority="22" w:qFormat="1"/>
    <w:lsdException w:name="Emphasis" w:semiHidden="1"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18"/>
      <w:szCs w:val="22"/>
      <w:lang w:val="en-US" w:eastAsia="ja-JP"/>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tyle>
  <w:style w:type="character" w:styleId="Emphasis">
    <w:name w:val="Emphasis"/>
    <w:basedOn w:val="DefaultParagraphFont"/>
    <w:uiPriority w:val="11"/>
    <w:semiHidden/>
    <w:qFormat/>
    <w:rPr>
      <w:i/>
      <w:iCs/>
    </w:rPr>
  </w:style>
  <w:style w:type="paragraph" w:styleId="Footer">
    <w:name w:val="footer"/>
    <w:basedOn w:val="Normal"/>
    <w:link w:val="FooterChar"/>
    <w:uiPriority w:val="99"/>
    <w:semiHidden/>
    <w:pPr>
      <w:tabs>
        <w:tab w:val="center" w:pos="4680"/>
        <w:tab w:val="right" w:pos="9360"/>
      </w:tabs>
    </w:pPr>
  </w:style>
  <w:style w:type="paragraph" w:styleId="Header">
    <w:name w:val="header"/>
    <w:basedOn w:val="Normal"/>
    <w:link w:val="HeaderChar"/>
    <w:uiPriority w:val="99"/>
    <w:semiHidden/>
    <w:pPr>
      <w:tabs>
        <w:tab w:val="center" w:pos="4680"/>
        <w:tab w:val="right" w:pos="9360"/>
      </w:tabs>
    </w:pPr>
  </w:style>
  <w:style w:type="character" w:styleId="Hyperlink">
    <w:name w:val="Hyperlink"/>
    <w:basedOn w:val="DefaultParagraphFont"/>
    <w:uiPriority w:val="99"/>
    <w:unhideWhenUsed/>
    <w:rPr>
      <w:color w:val="B85A22" w:themeColor="accent2" w:themeShade="BF"/>
      <w:u w:val="single"/>
    </w:rPr>
  </w:style>
  <w:style w:type="paragraph" w:styleId="Subtitle">
    <w:name w:val="Subtitle"/>
    <w:basedOn w:val="Normal"/>
    <w:next w:val="Normal"/>
    <w:link w:val="SubtitleChar"/>
    <w:uiPriority w:val="11"/>
    <w:qFormat/>
    <w:rPr>
      <w:color w:val="000000" w:themeColor="text1"/>
      <w:spacing w:val="19"/>
      <w:w w:val="86"/>
      <w:sz w:val="32"/>
      <w:szCs w:val="28"/>
      <w:fitText w:val="2160" w:id="17445601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Pr>
      <w:caps/>
      <w:color w:val="000000" w:themeColor="text1"/>
      <w:sz w:val="96"/>
      <w:szCs w:val="76"/>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 w:val="22"/>
      <w:szCs w:val="26"/>
    </w:rPr>
  </w:style>
  <w:style w:type="character" w:customStyle="1" w:styleId="TitleChar">
    <w:name w:val="Title Char"/>
    <w:basedOn w:val="DefaultParagraphFont"/>
    <w:link w:val="Title"/>
    <w:uiPriority w:val="10"/>
    <w:rPr>
      <w:caps/>
      <w:color w:val="000000" w:themeColor="text1"/>
      <w:sz w:val="96"/>
      <w:szCs w:val="7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548AB7" w:themeColor="accent1" w:themeShade="BF"/>
      <w:sz w:val="32"/>
      <w:szCs w:val="32"/>
    </w:rPr>
  </w:style>
  <w:style w:type="character" w:customStyle="1" w:styleId="DateChar">
    <w:name w:val="Date Char"/>
    <w:basedOn w:val="DefaultParagraphFont"/>
    <w:link w:val="Date"/>
    <w:uiPriority w:val="99"/>
    <w:rPr>
      <w:sz w:val="18"/>
      <w:szCs w:val="22"/>
    </w:rPr>
  </w:style>
  <w:style w:type="character" w:customStyle="1" w:styleId="UnresolvedMention1">
    <w:name w:val="Unresolved Mention1"/>
    <w:basedOn w:val="DefaultParagraphFont"/>
    <w:uiPriority w:val="99"/>
    <w:semiHidden/>
    <w:rPr>
      <w:color w:val="605E5C"/>
      <w:shd w:val="clear" w:color="auto" w:fill="E1DFDD"/>
    </w:rPr>
  </w:style>
  <w:style w:type="character" w:customStyle="1" w:styleId="HeaderChar">
    <w:name w:val="Header Char"/>
    <w:basedOn w:val="DefaultParagraphFont"/>
    <w:link w:val="Header"/>
    <w:uiPriority w:val="99"/>
    <w:semiHidden/>
    <w:rPr>
      <w:sz w:val="22"/>
      <w:szCs w:val="22"/>
    </w:rPr>
  </w:style>
  <w:style w:type="character" w:customStyle="1" w:styleId="FooterChar">
    <w:name w:val="Footer Char"/>
    <w:basedOn w:val="DefaultParagraphFont"/>
    <w:link w:val="Footer"/>
    <w:uiPriority w:val="99"/>
    <w:semiHidden/>
    <w:qFormat/>
    <w:rPr>
      <w:sz w:val="22"/>
      <w:szCs w:val="22"/>
    </w:rPr>
  </w:style>
  <w:style w:type="character" w:styleId="PlaceholderText">
    <w:name w:val="Placeholder Text"/>
    <w:basedOn w:val="DefaultParagraphFont"/>
    <w:uiPriority w:val="99"/>
    <w:semiHidden/>
    <w:rPr>
      <w:color w:val="808080"/>
    </w:rPr>
  </w:style>
  <w:style w:type="character" w:customStyle="1" w:styleId="SubtitleChar">
    <w:name w:val="Subtitle Char"/>
    <w:basedOn w:val="DefaultParagraphFont"/>
    <w:link w:val="Subtitle"/>
    <w:uiPriority w:val="11"/>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Pr>
      <w:b/>
      <w:sz w:val="18"/>
      <w:szCs w:val="22"/>
    </w:rPr>
  </w:style>
  <w:style w:type="paragraph" w:styleId="NoSpacing">
    <w:name w:val="No Spacing"/>
    <w:uiPriority w:val="1"/>
    <w:qFormat/>
    <w:rPr>
      <w:sz w:val="18"/>
      <w:szCs w:val="22"/>
      <w:lang w:val="en-US" w:eastAsia="ja-JP"/>
    </w:rPr>
  </w:style>
  <w:style w:type="paragraph" w:styleId="ListParagraph">
    <w:name w:val="List Paragraph"/>
    <w:basedOn w:val="Normal"/>
    <w:uiPriority w:val="34"/>
    <w:semiHidden/>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nasrigudavalli6@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dav\AppData\Roaming\Microsoft\Templates\Bol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FF949B10BE451DA0B856D9D5A2375C"/>
        <w:category>
          <w:name w:val="General"/>
          <w:gallery w:val="placeholder"/>
        </w:category>
        <w:types>
          <w:type w:val="bbPlcHdr"/>
        </w:types>
        <w:behaviors>
          <w:behavior w:val="content"/>
        </w:behaviors>
        <w:guid w:val="{9F656B78-475B-47F8-AD19-EE0E021DD584}"/>
      </w:docPartPr>
      <w:docPartBody>
        <w:p w:rsidR="00ED109B" w:rsidRDefault="00ED109B">
          <w:pPr>
            <w:pStyle w:val="5FFF949B10BE451DA0B856D9D5A2375C"/>
          </w:pPr>
          <w:r>
            <w:t>Contact</w:t>
          </w:r>
        </w:p>
      </w:docPartBody>
    </w:docPart>
    <w:docPart>
      <w:docPartPr>
        <w:name w:val="95DDC157D1E94C6E9D04CC5D96ADF4EB"/>
        <w:category>
          <w:name w:val="General"/>
          <w:gallery w:val="placeholder"/>
        </w:category>
        <w:types>
          <w:type w:val="bbPlcHdr"/>
        </w:types>
        <w:behaviors>
          <w:behavior w:val="content"/>
        </w:behaviors>
        <w:guid w:val="{1A7AF80C-DFD7-45C0-8BFE-4071A3EF0E75}"/>
      </w:docPartPr>
      <w:docPartBody>
        <w:p w:rsidR="00ED109B" w:rsidRDefault="00ED109B">
          <w:pPr>
            <w:pStyle w:val="95DDC157D1E94C6E9D04CC5D96ADF4EB"/>
          </w:pPr>
          <w:r>
            <w:t>PHONE:</w:t>
          </w:r>
        </w:p>
      </w:docPartBody>
    </w:docPart>
    <w:docPart>
      <w:docPartPr>
        <w:name w:val="2AA2F6D036AC479D8E299A1EB42350CB"/>
        <w:category>
          <w:name w:val="General"/>
          <w:gallery w:val="placeholder"/>
        </w:category>
        <w:types>
          <w:type w:val="bbPlcHdr"/>
        </w:types>
        <w:behaviors>
          <w:behavior w:val="content"/>
        </w:behaviors>
        <w:guid w:val="{44F0ADAF-ECBE-4D2A-BA72-BFA4C7034731}"/>
      </w:docPartPr>
      <w:docPartBody>
        <w:p w:rsidR="00ED109B" w:rsidRDefault="00ED109B">
          <w:pPr>
            <w:pStyle w:val="2AA2F6D036AC479D8E299A1EB42350CB"/>
          </w:pPr>
          <w:r>
            <w:t>EMAIL:</w:t>
          </w:r>
        </w:p>
      </w:docPartBody>
    </w:docPart>
    <w:docPart>
      <w:docPartPr>
        <w:name w:val="5C1C63E0A98241E591A84E3EDA13AFE2"/>
        <w:category>
          <w:name w:val="General"/>
          <w:gallery w:val="placeholder"/>
        </w:category>
        <w:types>
          <w:type w:val="bbPlcHdr"/>
        </w:types>
        <w:behaviors>
          <w:behavior w:val="content"/>
        </w:behaviors>
        <w:guid w:val="{AFF925E3-1287-41D9-9AB4-580B75A6507F}"/>
      </w:docPartPr>
      <w:docPartBody>
        <w:p w:rsidR="00ED109B" w:rsidRDefault="00ED109B">
          <w:pPr>
            <w:pStyle w:val="5C1C63E0A98241E591A84E3EDA13AFE2"/>
          </w:pPr>
          <w:r>
            <w:t>EDUCATION</w:t>
          </w:r>
        </w:p>
      </w:docPartBody>
    </w:docPart>
    <w:docPart>
      <w:docPartPr>
        <w:name w:val="07CA5DEB65CF4CFA9FD37883A32F77B9"/>
        <w:category>
          <w:name w:val="General"/>
          <w:gallery w:val="placeholder"/>
        </w:category>
        <w:types>
          <w:type w:val="bbPlcHdr"/>
        </w:types>
        <w:behaviors>
          <w:behavior w:val="content"/>
        </w:behaviors>
        <w:guid w:val="{3D84F6CE-E8AB-4A9B-8D3A-FBE5CD0D576B}"/>
      </w:docPartPr>
      <w:docPartBody>
        <w:p w:rsidR="00ED109B" w:rsidRDefault="00ED109B">
          <w:pPr>
            <w:pStyle w:val="07CA5DEB65CF4CFA9FD37883A32F77B9"/>
          </w:pPr>
          <w:r>
            <w:t>Profile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109B" w:rsidRDefault="00ED109B">
      <w:pPr>
        <w:spacing w:line="240" w:lineRule="auto"/>
      </w:pPr>
      <w:r>
        <w:separator/>
      </w:r>
    </w:p>
  </w:endnote>
  <w:endnote w:type="continuationSeparator" w:id="0">
    <w:p w:rsidR="00ED109B" w:rsidRDefault="00ED109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メイリオ">
    <w:altName w:val="SimSun"/>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109B" w:rsidRDefault="00ED109B">
      <w:pPr>
        <w:spacing w:after="0"/>
      </w:pPr>
      <w:r>
        <w:separator/>
      </w:r>
    </w:p>
  </w:footnote>
  <w:footnote w:type="continuationSeparator" w:id="0">
    <w:p w:rsidR="00ED109B" w:rsidRDefault="00ED109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208"/>
    <w:rsid w:val="00066C8E"/>
    <w:rsid w:val="000E44A7"/>
    <w:rsid w:val="000F6725"/>
    <w:rsid w:val="001978A3"/>
    <w:rsid w:val="00331F77"/>
    <w:rsid w:val="003E2F7D"/>
    <w:rsid w:val="00441A9A"/>
    <w:rsid w:val="00501121"/>
    <w:rsid w:val="0059583B"/>
    <w:rsid w:val="007C4208"/>
    <w:rsid w:val="009A2F98"/>
    <w:rsid w:val="00B46832"/>
    <w:rsid w:val="00B710BD"/>
    <w:rsid w:val="00BE5F23"/>
    <w:rsid w:val="00D4546A"/>
    <w:rsid w:val="00D8202A"/>
    <w:rsid w:val="00E31DD2"/>
    <w:rsid w:val="00E860A7"/>
    <w:rsid w:val="00ED109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FF949B10BE451DA0B856D9D5A2375C">
    <w:name w:val="5FFF949B10BE451DA0B856D9D5A2375C"/>
    <w:pPr>
      <w:spacing w:after="160" w:line="278" w:lineRule="auto"/>
    </w:pPr>
    <w:rPr>
      <w:kern w:val="2"/>
      <w:sz w:val="24"/>
      <w:szCs w:val="24"/>
      <w14:ligatures w14:val="standardContextual"/>
    </w:rPr>
  </w:style>
  <w:style w:type="paragraph" w:customStyle="1" w:styleId="95DDC157D1E94C6E9D04CC5D96ADF4EB">
    <w:name w:val="95DDC157D1E94C6E9D04CC5D96ADF4EB"/>
    <w:pPr>
      <w:spacing w:after="160" w:line="278" w:lineRule="auto"/>
    </w:pPr>
    <w:rPr>
      <w:kern w:val="2"/>
      <w:sz w:val="24"/>
      <w:szCs w:val="24"/>
      <w14:ligatures w14:val="standardContextual"/>
    </w:rPr>
  </w:style>
  <w:style w:type="paragraph" w:customStyle="1" w:styleId="2AA2F6D036AC479D8E299A1EB42350CB">
    <w:name w:val="2AA2F6D036AC479D8E299A1EB42350CB"/>
    <w:pPr>
      <w:spacing w:after="160" w:line="278" w:lineRule="auto"/>
    </w:pPr>
    <w:rPr>
      <w:kern w:val="2"/>
      <w:sz w:val="24"/>
      <w:szCs w:val="24"/>
      <w14:ligatures w14:val="standardContextual"/>
    </w:rPr>
  </w:style>
  <w:style w:type="character" w:styleId="Hyperlink">
    <w:name w:val="Hyperlink"/>
    <w:basedOn w:val="DefaultParagraphFont"/>
    <w:uiPriority w:val="99"/>
    <w:unhideWhenUsed/>
    <w:rPr>
      <w:color w:val="BF4E14" w:themeColor="accent2" w:themeShade="BF"/>
      <w:u w:val="single"/>
    </w:rPr>
  </w:style>
  <w:style w:type="paragraph" w:customStyle="1" w:styleId="5C1C63E0A98241E591A84E3EDA13AFE2">
    <w:name w:val="5C1C63E0A98241E591A84E3EDA13AFE2"/>
    <w:pPr>
      <w:spacing w:after="160" w:line="278" w:lineRule="auto"/>
    </w:pPr>
    <w:rPr>
      <w:kern w:val="2"/>
      <w:sz w:val="24"/>
      <w:szCs w:val="24"/>
      <w14:ligatures w14:val="standardContextual"/>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val="en-US" w:eastAsia="ja-JP"/>
      <w14:ligatures w14:val="none"/>
    </w:rPr>
  </w:style>
  <w:style w:type="paragraph" w:customStyle="1" w:styleId="07CA5DEB65CF4CFA9FD37883A32F77B9">
    <w:name w:val="07CA5DEB65CF4CFA9FD37883A32F77B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15CCA-C1FF-450E-A421-DE0E734C58E3}">
  <ds:schemaRefs/>
</ds:datastoreItem>
</file>

<file path=docProps/app.xml><?xml version="1.0" encoding="utf-8"?>
<Properties xmlns="http://schemas.openxmlformats.org/officeDocument/2006/extended-properties" xmlns:vt="http://schemas.openxmlformats.org/officeDocument/2006/docPropsVTypes">
  <Template>Bold modern resume</Template>
  <TotalTime>0</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guna's Lapi</dc:creator>
  <cp:lastModifiedBy>Guna Sri Gudavallli</cp:lastModifiedBy>
  <cp:revision>2</cp:revision>
  <dcterms:created xsi:type="dcterms:W3CDTF">2026-01-31T05:36:00Z</dcterms:created>
  <dcterms:modified xsi:type="dcterms:W3CDTF">2026-01-31T05:36:00Z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511ebc07-ea05-40d0-b739-91c879fbb0e9</vt:lpwstr>
  </property>
  <property fmtid="{D5CDD505-2E9C-101B-9397-08002B2CF9AE}" pid="3" name="KSOProductBuildVer">
    <vt:lpwstr>1033-12.2.0.23196</vt:lpwstr>
  </property>
  <property fmtid="{D5CDD505-2E9C-101B-9397-08002B2CF9AE}" pid="4" name="ICV">
    <vt:lpwstr>1C52839AC9C34AEDA6CF958C54A13E4B_12</vt:lpwstr>
  </property>
</Properties>
</file>